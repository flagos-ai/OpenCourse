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作业 </w:t>
      </w:r>
      <w:r>
        <w:rPr>
          <w:rFonts w:hint="default"/>
          <w:lang w:val="en-US" w:eastAsia="zh-CN"/>
        </w:rPr>
        <w:t xml:space="preserve">5 : </w:t>
      </w:r>
      <w:r>
        <w:rPr>
          <w:rFonts w:hint="default"/>
          <w:lang w:eastAsia="zh-CN"/>
        </w:rPr>
        <w:t>算子融合与 Profiling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13-16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融合内核开发与性能分析</w:t>
      </w:r>
    </w:p>
    <w:p w14:paraId="0DE14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Q1（上机·必做） 使用 Triton 实现一个 Bias + GELU 融合 Kernel，要求：</w:t>
      </w:r>
    </w:p>
    <w:p w14:paraId="4088E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输入：二维张量 x (shape: M×N) 和一维偏置 bias (shape: N)</w:t>
      </w:r>
    </w:p>
    <w:p w14:paraId="4E1E2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输出：GELU(x + bias)</w:t>
      </w:r>
    </w:p>
    <w:p w14:paraId="7ACB0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GELU 使用近似公式：0.5 * x * (1 + tanh(sqrt(2/π) * (x + 0.044715 * x³)))</w:t>
      </w:r>
    </w:p>
    <w:p w14:paraId="34C9F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与 PyTorch 的 F.gelu(x + bias) 对比结果，误差不超过 1e-5</w:t>
      </w:r>
    </w:p>
    <w:p w14:paraId="420A0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提交代码文件及正确性验证输出。</w:t>
      </w:r>
    </w:p>
    <w:p w14:paraId="14BC000D">
      <w:pPr>
        <w:rPr>
          <w:rFonts w:hint="default"/>
          <w:lang w:val="en-US" w:eastAsia="zh-CN"/>
        </w:rPr>
      </w:pPr>
    </w:p>
    <w:p w14:paraId="6B425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Q2（上机·必做） 使用 torch.profiler 或 Nsight Systems 对比以下两种执行方式的耗时：</w:t>
      </w:r>
    </w:p>
    <w:p w14:paraId="42F33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分离执行：先 x = x + bias，再 x = F.gelu(x)（两次 kernel launch）</w:t>
      </w:r>
    </w:p>
    <w:p w14:paraId="3F526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你在 Q1 中实现的融合 kernel（一次 kernel launch）</w:t>
      </w:r>
    </w:p>
    <w:p w14:paraId="68EF6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记录在 shape (4096, 4096) 下两种方式的 GPU 耗时，并分析性能差异的原因。</w:t>
      </w:r>
    </w:p>
    <w:p w14:paraId="6B72AB8D">
      <w:pPr>
        <w:rPr>
          <w:rFonts w:hint="default"/>
          <w:lang w:val="en-US" w:eastAsia="zh-CN"/>
        </w:rPr>
      </w:pPr>
    </w:p>
    <w:p w14:paraId="38C68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Q3（简答） 使用 Nsight Compute (ncu) 分析一个 kernel 时，报告中的以下三个指标分别代表什么含义？在什么情况下它们会成为性能瓶颈？</w:t>
      </w:r>
    </w:p>
    <w:p w14:paraId="55CA9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Achieved Occupancy</w:t>
      </w:r>
    </w:p>
    <w:p w14:paraId="56D66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Memory Throughput (% of Peak)</w:t>
      </w:r>
    </w:p>
    <w:p w14:paraId="7587A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Compute Throughput (% of Peak)</w:t>
      </w:r>
    </w:p>
    <w:p w14:paraId="07E3FE42">
      <w:pPr>
        <w:rPr>
          <w:rFonts w:hint="default"/>
          <w:lang w:val="en-US" w:eastAsia="zh-CN"/>
        </w:rPr>
      </w:pPr>
    </w:p>
    <w:p w14:paraId="2F3A9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Q4（思考题） 算子融合并非总是带来性能提升。请举出一个具体场景，说明将两个算子融合到一个 kernel 中反而可能降低性能（提示：可从寄存器压力、occupancy 等角度思考）。</w:t>
      </w:r>
    </w:p>
    <w:p w14:paraId="7B1F14F0">
      <w:pPr>
        <w:rPr>
          <w:rFonts w:hint="default"/>
          <w:lang w:val="en-US" w:eastAsia="zh-CN"/>
        </w:rPr>
      </w:pPr>
    </w:p>
    <w:p w14:paraId="53E60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Q5（上机·必做） 在 Q1 的 Bias + GELU 融合 Kernel 基础上，分别使用 BLOCK_SIZE = 256, 512, 1024, 2048 四种配置运行，记录每种配置下的 kernel 执行时间。绘制一张 BLOCK_SIZE vs 执行时间的折线图，并分析为什么性能不是随 BLOCK_SIZE 单调变化的。</w:t>
      </w:r>
    </w:p>
    <w:p w14:paraId="1EAF7AE0">
      <w:pPr>
        <w:rPr>
          <w:rFonts w:hint="default"/>
          <w:lang w:val="en-US" w:eastAsia="zh-CN"/>
        </w:rPr>
      </w:pPr>
      <w:bookmarkStart w:id="0" w:name="_GoBack"/>
      <w:bookmarkEnd w:id="0"/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Q6（简答） LayerNorm 的实现需要两次遍历数据（第一次求 mean 和 variance，第二次做归一化）。请解释这种 “two-pass” 模式为什么难以高效融合到前一个算子中，以及 FlagGems 可能采用了什么策略来缓解这个问题（如 online/Welford 算法）。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6DD3CF2"/>
    <w:rsid w:val="573E1E21"/>
    <w:rsid w:val="5B487E91"/>
    <w:rsid w:val="5CF9550F"/>
    <w:rsid w:val="5EFEBDE8"/>
    <w:rsid w:val="5EFFCAFF"/>
    <w:rsid w:val="68CA2609"/>
    <w:rsid w:val="68CC1AED"/>
    <w:rsid w:val="69BB0F42"/>
    <w:rsid w:val="6A637494"/>
    <w:rsid w:val="6BAF430E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CFF2892"/>
    <w:rsid w:val="BEEFCB4B"/>
    <w:rsid w:val="BFDDC1C2"/>
    <w:rsid w:val="BFE6F841"/>
    <w:rsid w:val="D5DE8897"/>
    <w:rsid w:val="E17FC4A6"/>
    <w:rsid w:val="E7FE3684"/>
    <w:rsid w:val="ED361B9D"/>
    <w:rsid w:val="EFFF70E4"/>
    <w:rsid w:val="F7EEC240"/>
    <w:rsid w:val="FBF75102"/>
    <w:rsid w:val="FDDC5620"/>
    <w:rsid w:val="FDEA700A"/>
    <w:rsid w:val="FEFF9BF1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