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作业</w:t>
      </w:r>
      <w:r>
        <w:rPr>
          <w:rFonts w:hint="default"/>
          <w:lang w:val="en-US" w:eastAsia="zh-CN"/>
        </w:rPr>
        <w:t xml:space="preserve"> 10 : </w:t>
      </w:r>
      <w:bookmarkStart w:id="0" w:name="_GoBack"/>
      <w:bookmarkEnd w:id="0"/>
      <w:r>
        <w:rPr>
          <w:rFonts w:hint="default"/>
          <w:lang w:eastAsia="zh-CN"/>
        </w:rPr>
        <w:t xml:space="preserve"> 通信优化与显存管理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32-35</w:t>
      </w:r>
    </w:p>
    <w:p w14:paraId="402A7A6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通信拓扑与显存优化技术</w:t>
      </w:r>
    </w:p>
    <w:p w14:paraId="0F082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Q1（计算题） 在一个 8 卡 Ring-AllReduce 中，每张卡有一个大小为 D bytes 的梯度张量。</w:t>
      </w:r>
    </w:p>
    <w:p w14:paraId="4FED9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完成一次 Ring-AllReduce 需要多少轮通信？</w:t>
      </w:r>
    </w:p>
    <w:p w14:paraId="767C3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每轮每张卡发送和接收的数据量分别是多少？</w:t>
      </w:r>
    </w:p>
    <w:p w14:paraId="5A36F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如果每条链路带宽为 B bytes/s，完成整个 AllReduce 的理论最短时间是多少？</w:t>
      </w:r>
    </w:p>
    <w:p w14:paraId="31A4151E">
      <w:pPr>
        <w:rPr>
          <w:rFonts w:hint="default"/>
          <w:lang w:val="en-US" w:eastAsia="zh-CN"/>
        </w:rPr>
      </w:pPr>
    </w:p>
    <w:p w14:paraId="2D522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Q2（简答） Gradient Checkpointing（激活重算）用时间换空间。请回答：</w:t>
      </w:r>
    </w:p>
    <w:p w14:paraId="55783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在一个 L 层的网络中，如果不做 checkpointing，前向传播需要保存多少层的中间激活？</w:t>
      </w:r>
    </w:p>
    <w:p w14:paraId="14C73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如果每隔 √L 层设一个 checkpoint，显存节省大约是多少比例？额外增加的计算量是多少？</w:t>
      </w:r>
    </w:p>
    <w:p w14:paraId="67EA42A5">
      <w:pPr>
        <w:rPr>
          <w:rFonts w:hint="default"/>
          <w:lang w:val="en-US" w:eastAsia="zh-CN"/>
        </w:rPr>
      </w:pPr>
    </w:p>
    <w:p w14:paraId="6754A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Q3（简答） Pipeline Parallel 中的“bubble”是指什么？1F1B（one forward one backward）调度策略是如何减小 bubble 比例的？</w:t>
      </w:r>
    </w:p>
    <w:p w14:paraId="15611582">
      <w:pPr>
        <w:rPr>
          <w:rFonts w:hint="default"/>
          <w:lang w:val="en-US" w:eastAsia="zh-CN"/>
        </w:rPr>
      </w:pPr>
    </w:p>
    <w:p w14:paraId="3B659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Q4（思考·开放题） 在 3D 并行（DP + TP + PP）的大规模训练中，你认为应该如何决定三个维度的并行度划分？请结合通信带宽、显存容量和计算效率三个因素给出你的分析思路。</w:t>
      </w:r>
    </w:p>
    <w:p w14:paraId="7212A6F6">
      <w:pPr>
        <w:rPr>
          <w:rFonts w:hint="default"/>
          <w:lang w:val="en-US" w:eastAsia="zh-CN"/>
        </w:rPr>
      </w:pPr>
    </w:p>
    <w:p w14:paraId="581FD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CPU Offloading 是一种显存优化技术，将部分数据转移到 CPU 内存。请分析：</w:t>
      </w:r>
    </w:p>
    <w:p w14:paraId="0FE8A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CPU Offloading 的主要性能开销来自哪里？</w:t>
      </w:r>
    </w:p>
    <w:p w14:paraId="2CF9E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在什么情况下 Offloading 是值得的，什么情况下反而会严重拖慢训练？</w:t>
      </w:r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ZeRO-Offload 等方案如何缓解 PCIe 带宽瓶颈？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CE4DE0C1"/>
    <w:rsid w:val="D5DE8897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